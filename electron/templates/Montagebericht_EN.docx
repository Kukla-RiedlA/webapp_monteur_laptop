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Y="-100"/>
        <w:tblW w:w="10060" w:type="dxa"/>
        <w:tblLook w:val="04A0" w:firstRow="1" w:lastRow="0" w:firstColumn="1" w:lastColumn="0" w:noHBand="0" w:noVBand="1"/>
      </w:tblPr>
      <w:tblGrid>
        <w:gridCol w:w="2689"/>
        <w:gridCol w:w="3827"/>
        <w:gridCol w:w="3544"/>
      </w:tblGrid>
      <w:tr w:rsidR="002C44A4" w14:paraId="3EE723C0" w14:textId="77777777" w:rsidTr="0036693C">
        <w:trPr>
          <w:trHeight w:val="1417"/>
        </w:trPr>
        <w:tc>
          <w:tcPr>
            <w:tcW w:w="2689" w:type="dxa"/>
            <w:vAlign w:val="center"/>
          </w:tcPr>
          <w:p w14:paraId="651F76E9" w14:textId="77777777" w:rsidR="002C44A4" w:rsidRPr="00602135" w:rsidRDefault="002C44A4" w:rsidP="0036693C">
            <w:pPr>
              <w:pStyle w:val="Listenabsatz"/>
              <w:ind w:left="0"/>
              <w:rPr>
                <w:rFonts w:asciiTheme="minorHAnsi" w:hAnsiTheme="minorHAnsi" w:cs="Arial"/>
                <w:b/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53D4221C" wp14:editId="0C2D657D">
                  <wp:extent cx="1303200" cy="874800"/>
                  <wp:effectExtent l="0" t="0" r="0" b="1905"/>
                  <wp:docPr id="1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9D00C2-A5D3-4480-9D20-1286AD8F0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>
                            <a:extLst>
                              <a:ext uri="{FF2B5EF4-FFF2-40B4-BE49-F238E27FC236}">
                                <a16:creationId xmlns:a16="http://schemas.microsoft.com/office/drawing/2014/main" id="{669D00C2-A5D3-4480-9D20-1286AD8F0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0" t="14569" r="9236" b="12589"/>
                          <a:stretch/>
                        </pic:blipFill>
                        <pic:spPr>
                          <a:xfrm>
                            <a:off x="0" y="0"/>
                            <a:ext cx="130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0321B346" w14:textId="77777777" w:rsidR="002C44A4" w:rsidRPr="00602135" w:rsidRDefault="002C44A4" w:rsidP="0036693C">
            <w:pPr>
              <w:pStyle w:val="Listenabsatz"/>
              <w:spacing w:before="240" w:line="360" w:lineRule="auto"/>
              <w:ind w:left="0"/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</w:pPr>
            <w:r w:rsidRPr="00602135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Assembly report</w:t>
            </w:r>
          </w:p>
        </w:tc>
      </w:tr>
      <w:tr w:rsidR="004B6A7B" w:rsidRPr="001D48B5" w14:paraId="7B05F946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445353BF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Customer:</w:t>
            </w:r>
          </w:p>
        </w:tc>
        <w:tc>
          <w:tcPr>
            <w:tcW w:w="3827" w:type="dxa"/>
          </w:tcPr>
          <w:p w14:paraId="4BC08C72" w14:textId="38073CEC" w:rsidR="004B6A7B" w:rsidRPr="009C758D" w:rsidRDefault="00907A5B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kunde</w:t>
            </w:r>
            <w:proofErr w:type="spellEnd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34D8C4E3" w14:textId="4F5D9E42" w:rsidR="004B6A7B" w:rsidRPr="004B6A7B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>Delivered via:</w:t>
            </w:r>
            <w:r>
              <w:rPr>
                <w:rFonts w:asciiTheme="minorHAnsi" w:hAnsiTheme="minorHAnsi" w:cs="Arial"/>
                <w:sz w:val="24"/>
                <w:szCs w:val="24"/>
                <w:lang w:val="en-GB"/>
              </w:rPr>
              <w:t xml:space="preserve"> </w:t>
            </w:r>
            <w:r w:rsidR="00797968">
              <w:t>{{</w:t>
            </w:r>
            <w:proofErr w:type="spellStart"/>
            <w:r w:rsidR="00797968">
              <w:t>geliefert_ueber</w:t>
            </w:r>
            <w:proofErr w:type="spellEnd"/>
            <w:r w:rsidR="00797968">
              <w:t>}}</w:t>
            </w:r>
          </w:p>
        </w:tc>
      </w:tr>
      <w:tr w:rsidR="00B212F7" w:rsidRPr="001D48B5" w14:paraId="1C8DA523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2F38F734" w14:textId="77777777" w:rsidR="00B212F7" w:rsidRPr="001D48B5" w:rsidRDefault="00B212F7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Project:</w:t>
            </w:r>
          </w:p>
        </w:tc>
        <w:tc>
          <w:tcPr>
            <w:tcW w:w="3827" w:type="dxa"/>
          </w:tcPr>
          <w:p w14:paraId="37705AA3" w14:textId="786E4924" w:rsidR="00B212F7" w:rsidRPr="009C758D" w:rsidRDefault="00C84536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projekt</w:t>
            </w:r>
            <w:proofErr w:type="spellEnd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6C51E366" w14:textId="0AB5ADA2" w:rsidR="00B212F7" w:rsidRPr="007F77E6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 xml:space="preserve">Date: </w:t>
            </w:r>
            <w:r w:rsidR="002C02CA" w:rsidRPr="002C02CA">
              <w:rPr>
                <w:rFonts w:asciiTheme="minorHAnsi" w:hAnsiTheme="minorHAnsi" w:cs="Arial"/>
                <w:sz w:val="24"/>
                <w:szCs w:val="24"/>
                <w:lang w:val="en-GB"/>
              </w:rPr>
              <w:t>{{</w:t>
            </w:r>
            <w:proofErr w:type="spellStart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datum</w:t>
            </w:r>
            <w:proofErr w:type="spellEnd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</w:tr>
      <w:tr w:rsidR="004B6A7B" w:rsidRPr="000944B5" w14:paraId="75E88D60" w14:textId="77777777" w:rsidTr="00FC6B85">
        <w:trPr>
          <w:trHeight w:val="340"/>
        </w:trPr>
        <w:tc>
          <w:tcPr>
            <w:tcW w:w="2689" w:type="dxa"/>
          </w:tcPr>
          <w:p w14:paraId="0104E48B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FN.:</w:t>
            </w:r>
          </w:p>
        </w:tc>
        <w:tc>
          <w:tcPr>
            <w:tcW w:w="7371" w:type="dxa"/>
            <w:gridSpan w:val="2"/>
          </w:tcPr>
          <w:p w14:paraId="33C05E25" w14:textId="18F85A87" w:rsidR="004B6A7B" w:rsidRPr="00E752C5" w:rsidRDefault="00E752C5" w:rsidP="00E752C5">
            <w:r>
              <w:t>{{fn_list}}</w:t>
            </w:r>
          </w:p>
        </w:tc>
      </w:tr>
      <w:tr w:rsidR="00663FC5" w:rsidRPr="000944B5" w14:paraId="7872E7E8" w14:textId="77777777" w:rsidTr="007A0833">
        <w:trPr>
          <w:trHeight w:val="340"/>
        </w:trPr>
        <w:tc>
          <w:tcPr>
            <w:tcW w:w="2689" w:type="dxa"/>
          </w:tcPr>
          <w:p w14:paraId="7584A2B5" w14:textId="71021D41" w:rsidR="00663FC5" w:rsidRPr="001D48B5" w:rsidRDefault="00663FC5" w:rsidP="00B212F7">
            <w:pPr>
              <w:pStyle w:val="Listenabsatz"/>
              <w:ind w:left="0"/>
              <w:rPr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Service engineer:</w:t>
            </w:r>
          </w:p>
        </w:tc>
        <w:tc>
          <w:tcPr>
            <w:tcW w:w="7371" w:type="dxa"/>
            <w:gridSpan w:val="2"/>
          </w:tcPr>
          <w:p w14:paraId="7C62E187" w14:textId="7929476A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servicetechniker</w:t>
            </w:r>
            <w:proofErr w:type="spellEnd"/>
            <w:r>
              <w:t>}}</w:t>
            </w:r>
          </w:p>
        </w:tc>
      </w:tr>
      <w:tr w:rsidR="00663FC5" w:rsidRPr="000944B5" w14:paraId="31974A77" w14:textId="77777777" w:rsidTr="00B212F7">
        <w:trPr>
          <w:trHeight w:val="340"/>
        </w:trPr>
        <w:tc>
          <w:tcPr>
            <w:tcW w:w="2689" w:type="dxa"/>
          </w:tcPr>
          <w:p w14:paraId="6B37B6D3" w14:textId="511A3B78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Contact person:</w:t>
            </w:r>
          </w:p>
        </w:tc>
        <w:tc>
          <w:tcPr>
            <w:tcW w:w="7371" w:type="dxa"/>
            <w:gridSpan w:val="2"/>
          </w:tcPr>
          <w:p w14:paraId="536DAD1E" w14:textId="18F6896C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ansprechperson</w:t>
            </w:r>
            <w:proofErr w:type="spellEnd"/>
            <w:r>
              <w:t>}}</w:t>
            </w:r>
          </w:p>
        </w:tc>
      </w:tr>
      <w:tr w:rsidR="00663FC5" w:rsidRPr="000944B5" w14:paraId="08233F35" w14:textId="77777777" w:rsidTr="00B212F7">
        <w:trPr>
          <w:trHeight w:val="340"/>
        </w:trPr>
        <w:tc>
          <w:tcPr>
            <w:tcW w:w="2689" w:type="dxa"/>
          </w:tcPr>
          <w:p w14:paraId="141086A8" w14:textId="12E5B769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Purpose of visit:</w:t>
            </w:r>
          </w:p>
        </w:tc>
        <w:tc>
          <w:tcPr>
            <w:tcW w:w="7371" w:type="dxa"/>
            <w:gridSpan w:val="2"/>
          </w:tcPr>
          <w:p w14:paraId="590AA330" w14:textId="277E4400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grund_des_einsatzes</w:t>
            </w:r>
            <w:proofErr w:type="spellEnd"/>
            <w:r>
              <w:t>}}</w:t>
            </w:r>
          </w:p>
        </w:tc>
      </w:tr>
    </w:tbl>
    <w:p w14:paraId="4B3C94C4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6E240C1A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{{-w:tbl fabrikationsnummern}}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36693C" w:rsidRPr="000944B5" w14:paraId="57F7B4AE" w14:textId="77777777" w:rsidTr="0036693C">
        <w:trPr>
          <w:trHeight w:val="340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FN.</w:t>
            </w:r>
            <w:proofErr w:type="gram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  <w:r w:rsidR="009C758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8B2BD9">
              <w:t>{</w:t>
            </w:r>
            <w:proofErr w:type="gramEnd"/>
            <w:r w:rsidR="008B2BD9">
              <w:t>{</w:t>
            </w:r>
            <w:proofErr w:type="spellStart"/>
            <w:r w:rsidR="008B2BD9">
              <w:t>fabrikationsnummer</w:t>
            </w:r>
            <w:proofErr w:type="spellEnd"/>
            <w:r w:rsidR="008B2BD9">
              <w:t>}}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Type</w:t>
            </w:r>
            <w:proofErr w:type="gram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  <w:r w:rsidR="009C758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F62346">
              <w:t>{</w:t>
            </w:r>
            <w:proofErr w:type="gramEnd"/>
            <w:r w:rsidR="00F62346">
              <w:t>{type}}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proofErr w:type="spell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Pos.No.</w:t>
            </w:r>
            <w:proofErr w:type="spellEnd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en-GB"/>
              </w:rPr>
              <w:t>:</w:t>
            </w:r>
            <w:proofErr w:type="gramStart"/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 </w:t>
            </w:r>
            <w:r w:rsidR="00BA45E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CA6E63">
              <w:t>{</w:t>
            </w:r>
            <w:proofErr w:type="gramEnd"/>
            <w:r w:rsidR="00CA6E63">
              <w:t>{position}}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10060" w:type="dxa"/>
            <w:gridSpan w:val="3"/>
          </w:tcPr>
          {{#textbausteine}}
          <w:p w14:paraId="54DB6E59" w14:textId="605B27F0" w:rsidR="00B53077" w:rsidRPr="00DB7693" w:rsidRDefault="00663FC5" w:rsidP="00767DD5">
            <w:pPr>
              <w:pStyle w:val="Listenabsatz"/>
              <w:numPr>
                <w:ilvl w:val="0"/>
                <w:numId w:val="23"/>
              </w:numPr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>{{text}}</w:t>
            </w:r>
          </w:p>
          {{/textbausteine}}
        </w:tc>
      </w:tr>
    </w:tbl>
    {{/fabrikationsnummern}}
    <w:p w14:paraId="081C8455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90D7823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24C6B218" w14:textId="77F2F180" w:rsidR="00602135" w:rsidRDefault="00D02357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Remarks:</w:t>
      </w:r>
    </w:p>
    <w:p w14:paraId="1333B2C4" w14:textId="415DD016" w:rsidR="004B73F0" w:rsidRDefault="004B73F0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t>{{</w:t>
      </w:r>
      <w:proofErr w:type="spellStart"/>
      <w:r>
        <w:t>bemerkungen</w:t>
      </w:r>
      <w:proofErr w:type="spellEnd"/>
      <w:r>
        <w:t>}}</w:t>
      </w:r>
    </w:p>
    <w:p w14:paraId="75AAF691" w14:textId="77777777" w:rsidR="009206C2" w:rsidRDefault="009206C2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3AC20D31" w14:textId="77777777" w:rsidR="00920C59" w:rsidRDefault="00920C5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180D5A9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06918B77" w14:textId="77777777" w:rsidR="00CB5929" w:rsidRDefault="00CB592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18A00A42" w14:textId="77777777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4EB63807" w14:textId="77777777" w:rsidR="00052521" w:rsidRDefault="00052521" w:rsidP="00A85AC0">
      <w:pPr>
        <w:ind w:right="-426"/>
        <w:rPr>
          <w:rFonts w:ascii="Arial" w:hAnsi="Arial" w:cs="Arial"/>
          <w:b/>
          <w:i/>
          <w:lang w:val="de-AT"/>
        </w:rPr>
      </w:pPr>
    </w:p>
    <w:p w14:paraId="3F904B45" w14:textId="3BFA883E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1DA47108" w14:textId="77777777" w:rsidR="00CA6D16" w:rsidRDefault="00CA6D16" w:rsidP="00052521">
      <w:pPr>
        <w:rPr>
          <w:rFonts w:ascii="Arial" w:hAnsi="Arial" w:cs="Arial"/>
          <w:b/>
          <w:i/>
          <w:lang w:val="de-AT"/>
        </w:rPr>
      </w:pPr>
    </w:p>
    <w:p w14:paraId="48910703" w14:textId="77777777" w:rsidR="002F0832" w:rsidRDefault="002F0832" w:rsidP="002F0832">
      <w:pPr>
        <w:rPr>
          <w:rFonts w:ascii="Arial" w:hAnsi="Arial" w:cs="Arial"/>
          <w:lang w:val="de-DE"/>
        </w:rPr>
      </w:pPr>
    </w:p>
    <w:p w14:paraId="7EC6E663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2F815E2D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1106A1B8" w14:textId="15497E34" w:rsidR="006678D3" w:rsidRDefault="007E55BA">
      <w:pPr>
        <w:rPr>
          <w:rFonts w:ascii="Arial" w:hAnsi="Arial"/>
          <w:lang w:val="de-DE"/>
        </w:rPr>
      </w:pPr>
      <w:r>
        <w:rPr>
          <w:rFonts w:ascii="Arial" w:hAnsi="Arial" w:cs="Arial"/>
          <w:b/>
          <w:lang w:val="de-DE"/>
        </w:rPr>
        <w:t xml:space="preserve">      </w:t>
      </w:r>
      <w:r w:rsidR="003B4235">
        <w:rPr>
          <w:rFonts w:ascii="Arial" w:hAnsi="Arial"/>
          <w:lang w:val="de-DE"/>
        </w:rPr>
        <w:t xml:space="preserve"> </w:t>
      </w:r>
      <w:r w:rsidR="00EC2D08">
        <w:rPr>
          <w:rFonts w:ascii="Arial" w:hAnsi="Arial"/>
          <w:lang w:val="de-DE"/>
        </w:rPr>
        <w:tab/>
      </w:r>
      <w:r w:rsidR="003B4235">
        <w:rPr>
          <w:rFonts w:ascii="Arial" w:hAnsi="Arial"/>
          <w:lang w:val="de-DE"/>
        </w:rPr>
        <w:t xml:space="preserve">    </w:t>
      </w:r>
    </w:p>
    <w:p w14:paraId="4676BA41" w14:textId="77777777" w:rsidR="00C00CBA" w:rsidRPr="00D16418" w:rsidRDefault="00C00CBA" w:rsidP="00C00CBA">
      <w:pPr>
        <w:overflowPunct/>
        <w:autoSpaceDE/>
        <w:autoSpaceDN/>
        <w:adjustRightInd/>
        <w:textAlignment w:val="auto"/>
        <w:rPr>
          <w:rFonts w:ascii="Arial" w:hAnsi="Arial"/>
          <w:lang w:val="de-DE"/>
        </w:rPr>
      </w:pPr>
    </w:p>
    <w:sectPr w:rsidR="00C00CBA" w:rsidRPr="00D16418" w:rsidSect="002C19D7">
      <w:footerReference w:type="default" r:id="rId9"/>
      <w:footerReference w:type="first" r:id="rId10"/>
      <w:pgSz w:w="11907" w:h="16840" w:code="9"/>
      <w:pgMar w:top="851" w:right="1418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