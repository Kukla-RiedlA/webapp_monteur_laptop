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horzAnchor="margin" w:tblpY="-100"/>
        <w:tblW w:w="10060" w:type="dxa"/>
        <w:tblLook w:val="04A0" w:firstRow="1" w:lastRow="0" w:firstColumn="1" w:lastColumn="0" w:noHBand="0" w:noVBand="1"/>
      </w:tblPr>
      <w:tblGrid>
        <w:gridCol w:w="2689"/>
        <w:gridCol w:w="3827"/>
        <w:gridCol w:w="3544"/>
      </w:tblGrid>
      <w:tr w:rsidR="002C44A4" w14:paraId="3EE723C0" w14:textId="77777777" w:rsidTr="0036693C">
        <w:trPr>
          <w:trHeight w:val="1417"/>
        </w:trPr>
        <w:tc>
          <w:tcPr>
            <w:tcW w:w="2689" w:type="dxa"/>
            <w:vAlign w:val="center"/>
          </w:tcPr>
          <w:p w14:paraId="651F76E9" w14:textId="77777777" w:rsidR="002C44A4" w:rsidRPr="00602135" w:rsidRDefault="002C44A4" w:rsidP="0036693C">
            <w:pPr>
              <w:pStyle w:val="Listenabsatz"/>
              <w:ind w:left="0"/>
              <w:rPr>
                <w:rFonts w:asciiTheme="minorHAnsi" w:hAnsiTheme="minorHAnsi" w:cs="Arial"/>
                <w:b/>
                <w:lang w:val="de-DE"/>
              </w:rPr>
            </w:pPr>
            <w:r>
              <w:rPr>
                <w:noProof/>
                <w:lang w:val="de-DE"/>
              </w:rPr>
              <w:drawing>
                <wp:inline distT="0" distB="0" distL="0" distR="0" wp14:anchorId="53D4221C" wp14:editId="0C2D657D">
                  <wp:extent cx="1303200" cy="874800"/>
                  <wp:effectExtent l="0" t="0" r="0" b="1905"/>
                  <wp:docPr id="19" name="Grafik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69D00C2-A5D3-4480-9D20-1286AD8F029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1">
                            <a:extLst>
                              <a:ext uri="{FF2B5EF4-FFF2-40B4-BE49-F238E27FC236}">
                                <a16:creationId xmlns:a16="http://schemas.microsoft.com/office/drawing/2014/main" id="{669D00C2-A5D3-4480-9D20-1286AD8F029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20" t="14569" r="9236" b="12589"/>
                          <a:stretch/>
                        </pic:blipFill>
                        <pic:spPr>
                          <a:xfrm>
                            <a:off x="0" y="0"/>
                            <a:ext cx="1303200" cy="87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  <w:vAlign w:val="center"/>
          </w:tcPr>
          <w:p w14:paraId="0321B346" w14:textId="77777777" w:rsidR="002C44A4" w:rsidRPr="00602135" w:rsidRDefault="002C44A4" w:rsidP="0036693C">
            <w:pPr>
              <w:pStyle w:val="Listenabsatz"/>
              <w:spacing w:before="240" w:line="360" w:lineRule="auto"/>
              <w:ind w:left="0"/>
              <w:rPr>
                <w:rFonts w:asciiTheme="minorHAnsi" w:hAnsiTheme="minorHAnsi" w:cs="Arial"/>
                <w:b/>
                <w:sz w:val="50"/>
                <w:szCs w:val="50"/>
                <w:lang w:val="de-DE"/>
              </w:rPr>
            </w:pPr>
            <w:r w:rsidRPr="00602135">
              <w:rPr>
                <w:rFonts w:asciiTheme="minorHAnsi" w:hAnsiTheme="minorHAnsi" w:cs="Arial"/>
                <w:b/>
                <w:sz w:val="50"/>
                <w:szCs w:val="50"/>
                <w:lang w:val="de-DE"/>
              </w:rPr>
              <w:t>Assembly report</w:t>
            </w:r>
          </w:p>
        </w:tc>
      </w:tr>
      <w:tr w:rsidR="004B6A7B" w:rsidRPr="001D48B5" w14:paraId="7B05F946" w14:textId="77777777" w:rsidTr="004B6A7B">
        <w:trPr>
          <w:trHeight w:val="340"/>
        </w:trPr>
        <w:tc>
          <w:tcPr>
            <w:tcW w:w="2689" w:type="dxa"/>
            <w:vAlign w:val="center"/>
          </w:tcPr>
          <w:p w14:paraId="445353BF" w14:textId="77777777" w:rsidR="004B6A7B" w:rsidRPr="001D48B5" w:rsidRDefault="004B6A7B" w:rsidP="00B212F7">
            <w:pPr>
              <w:pStyle w:val="Listenabsatz"/>
              <w:ind w:left="0"/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Customer:</w:t>
            </w:r>
          </w:p>
        </w:tc>
        <w:tc>
          <w:tcPr>
            <w:tcW w:w="3827" w:type="dxa"/>
          </w:tcPr>
          <w:p w14:paraId="4BC08C72" w14:textId="38073CEC" w:rsidR="004B6A7B" w:rsidRPr="009C758D" w:rsidRDefault="00907A5B" w:rsidP="00BA45ED">
            <w:pPr>
              <w:pStyle w:val="Listenabsatz"/>
              <w:ind w:left="0"/>
              <w:rPr>
                <w:rFonts w:asciiTheme="minorHAnsi" w:hAnsiTheme="minorHAnsi" w:cs="Arial"/>
                <w:sz w:val="24"/>
                <w:szCs w:val="24"/>
                <w:lang w:val="de-DE"/>
              </w:rPr>
            </w:pPr>
            <w:r w:rsidRPr="00907A5B">
              <w:rPr>
                <w:rFonts w:asciiTheme="minorHAnsi" w:hAnsiTheme="minorHAnsi" w:cs="Arial"/>
                <w:sz w:val="24"/>
                <w:szCs w:val="24"/>
                <w:lang w:val="de-DE"/>
              </w:rPr>
              <w:t>{{</w:t>
            </w:r>
            <w:proofErr w:type="spellStart"/>
            <w:r w:rsidRPr="00907A5B">
              <w:rPr>
                <w:rFonts w:asciiTheme="minorHAnsi" w:hAnsiTheme="minorHAnsi" w:cs="Arial"/>
                <w:sz w:val="24"/>
                <w:szCs w:val="24"/>
                <w:lang w:val="de-DE"/>
              </w:rPr>
              <w:t>kunde</w:t>
            </w:r>
            <w:proofErr w:type="spellEnd"/>
            <w:r w:rsidRPr="00907A5B">
              <w:rPr>
                <w:rFonts w:asciiTheme="minorHAnsi" w:hAnsiTheme="minorHAnsi" w:cs="Arial"/>
                <w:sz w:val="24"/>
                <w:szCs w:val="24"/>
                <w:lang w:val="de-DE"/>
              </w:rPr>
              <w:t>}}</w:t>
            </w:r>
          </w:p>
        </w:tc>
        <w:tc>
          <w:tcPr>
            <w:tcW w:w="3544" w:type="dxa"/>
          </w:tcPr>
          <w:p w14:paraId="34D8C4E3" w14:textId="4F5D9E42" w:rsidR="004B6A7B" w:rsidRPr="004B6A7B" w:rsidRDefault="004B6A7B" w:rsidP="00B212F7">
            <w:pPr>
              <w:pStyle w:val="Listenabsatz"/>
              <w:ind w:left="0"/>
              <w:rPr>
                <w:rFonts w:asciiTheme="minorHAnsi" w:hAnsiTheme="minorHAnsi" w:cs="Arial"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sz w:val="24"/>
                <w:szCs w:val="24"/>
                <w:lang w:val="de-DE"/>
              </w:rPr>
              <w:t>Delivered via:</w:t>
            </w:r>
            <w:r>
              <w:rPr>
                <w:rFonts w:asciiTheme="minorHAnsi" w:hAnsiTheme="minorHAnsi" w:cs="Arial"/>
                <w:sz w:val="24"/>
                <w:szCs w:val="24"/>
                <w:lang w:val="en-GB"/>
              </w:rPr>
              <w:t xml:space="preserve"> </w:t>
            </w:r>
            <w:r w:rsidR="00797968">
              <w:t>{{</w:t>
            </w:r>
            <w:proofErr w:type="spellStart"/>
            <w:r w:rsidR="00797968">
              <w:t>geliefert_ueber</w:t>
            </w:r>
            <w:proofErr w:type="spellEnd"/>
            <w:r w:rsidR="00797968">
              <w:t>}}</w:t>
            </w:r>
          </w:p>
        </w:tc>
      </w:tr>
      <w:tr w:rsidR="00B212F7" w:rsidRPr="001D48B5" w14:paraId="1C8DA523" w14:textId="77777777" w:rsidTr="004B6A7B">
        <w:trPr>
          <w:trHeight w:val="340"/>
        </w:trPr>
        <w:tc>
          <w:tcPr>
            <w:tcW w:w="2689" w:type="dxa"/>
            <w:vAlign w:val="center"/>
          </w:tcPr>
          <w:p w14:paraId="2F38F734" w14:textId="77777777" w:rsidR="00B212F7" w:rsidRPr="001D48B5" w:rsidRDefault="00B212F7" w:rsidP="00B212F7">
            <w:pPr>
              <w:pStyle w:val="Listenabsatz"/>
              <w:ind w:left="0"/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</w:pPr>
            <w:r w:rsidRPr="001D48B5"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Project:</w:t>
            </w:r>
          </w:p>
        </w:tc>
        <w:tc>
          <w:tcPr>
            <w:tcW w:w="3827" w:type="dxa"/>
          </w:tcPr>
          <w:p w14:paraId="37705AA3" w14:textId="786E4924" w:rsidR="00B212F7" w:rsidRPr="009C758D" w:rsidRDefault="00C84536" w:rsidP="00BA45ED">
            <w:pPr>
              <w:pStyle w:val="Listenabsatz"/>
              <w:ind w:left="0"/>
              <w:rPr>
                <w:rFonts w:asciiTheme="minorHAnsi" w:hAnsiTheme="minorHAnsi" w:cs="Arial"/>
                <w:sz w:val="24"/>
                <w:szCs w:val="24"/>
                <w:lang w:val="de-DE"/>
              </w:rPr>
            </w:pPr>
            <w:r w:rsidRPr="00C84536">
              <w:rPr>
                <w:rFonts w:asciiTheme="minorHAnsi" w:hAnsiTheme="minorHAnsi" w:cs="Arial"/>
                <w:sz w:val="24"/>
                <w:szCs w:val="24"/>
                <w:lang w:val="de-DE"/>
              </w:rPr>
              <w:t>{{</w:t>
            </w:r>
            <w:proofErr w:type="spellStart"/>
            <w:r w:rsidRPr="00C84536">
              <w:rPr>
                <w:rFonts w:asciiTheme="minorHAnsi" w:hAnsiTheme="minorHAnsi" w:cs="Arial"/>
                <w:sz w:val="24"/>
                <w:szCs w:val="24"/>
                <w:lang w:val="de-DE"/>
              </w:rPr>
              <w:t>projekt</w:t>
            </w:r>
            <w:proofErr w:type="spellEnd"/>
            <w:r w:rsidRPr="00C84536">
              <w:rPr>
                <w:rFonts w:asciiTheme="minorHAnsi" w:hAnsiTheme="minorHAnsi" w:cs="Arial"/>
                <w:sz w:val="24"/>
                <w:szCs w:val="24"/>
                <w:lang w:val="de-DE"/>
              </w:rPr>
              <w:t>}}</w:t>
            </w:r>
          </w:p>
        </w:tc>
        <w:tc>
          <w:tcPr>
            <w:tcW w:w="3544" w:type="dxa"/>
          </w:tcPr>
          <w:p w14:paraId="6C51E366" w14:textId="0AB5ADA2" w:rsidR="00B212F7" w:rsidRPr="007F77E6" w:rsidRDefault="004B6A7B" w:rsidP="00B212F7">
            <w:pPr>
              <w:pStyle w:val="Listenabsatz"/>
              <w:ind w:left="0"/>
              <w:rPr>
                <w:rFonts w:asciiTheme="minorHAnsi" w:hAnsiTheme="minorHAnsi" w:cs="Arial"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sz w:val="24"/>
                <w:szCs w:val="24"/>
                <w:lang w:val="de-DE"/>
              </w:rPr>
              <w:t xml:space="preserve">Date: </w:t>
            </w:r>
            <w:r w:rsidR="002C02CA" w:rsidRPr="002C02CA">
              <w:rPr>
                <w:rFonts w:asciiTheme="minorHAnsi" w:hAnsiTheme="minorHAnsi" w:cs="Arial"/>
                <w:sz w:val="24"/>
                <w:szCs w:val="24"/>
                <w:lang w:val="en-GB"/>
              </w:rPr>
              <w:t>{{</w:t>
            </w:r>
            <w:proofErr w:type="spellStart"/>
            <w:r w:rsidR="002C02CA" w:rsidRPr="002C02CA">
              <w:rPr>
                <w:rFonts w:asciiTheme="minorHAnsi" w:hAnsiTheme="minorHAnsi" w:cs="Arial"/>
                <w:sz w:val="24"/>
                <w:szCs w:val="24"/>
                <w:lang w:val="de-DE"/>
              </w:rPr>
              <w:t>datum</w:t>
            </w:r>
            <w:proofErr w:type="spellEnd"/>
            <w:r w:rsidR="002C02CA" w:rsidRPr="002C02CA">
              <w:rPr>
                <w:rFonts w:asciiTheme="minorHAnsi" w:hAnsiTheme="minorHAnsi" w:cs="Arial"/>
                <w:sz w:val="24"/>
                <w:szCs w:val="24"/>
                <w:lang w:val="de-DE"/>
              </w:rPr>
              <w:t>}}</w:t>
            </w:r>
          </w:p>
        </w:tc>
      </w:tr>
      <w:tr w:rsidR="004B6A7B" w:rsidRPr="000944B5" w14:paraId="75E88D60" w14:textId="77777777" w:rsidTr="00FC6B85">
        <w:trPr>
          <w:trHeight w:val="340"/>
        </w:trPr>
        <w:tc>
          <w:tcPr>
            <w:tcW w:w="2689" w:type="dxa"/>
          </w:tcPr>
          <w:p w14:paraId="0104E48B" w14:textId="77777777" w:rsidR="004B6A7B" w:rsidRPr="001D48B5" w:rsidRDefault="004B6A7B" w:rsidP="00B212F7">
            <w:pPr>
              <w:pStyle w:val="Listenabsatz"/>
              <w:ind w:left="0"/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FN.:</w:t>
            </w:r>
          </w:p>
        </w:tc>
        <w:tc>
          <w:tcPr>
            <w:tcW w:w="7371" w:type="dxa"/>
            <w:gridSpan w:val="2"/>
          </w:tcPr>
          <w:p w14:paraId="33C05E25" w14:textId="18F85A87" w:rsidR="004B6A7B" w:rsidRPr="00E752C5" w:rsidRDefault="00E752C5" w:rsidP="00E752C5">
            <w:r>
              <w:t>{{fn_list}}</w:t>
            </w:r>
          </w:p>
        </w:tc>
      </w:tr>
      <w:tr w:rsidR="00663FC5" w:rsidRPr="000944B5" w14:paraId="7872E7E8" w14:textId="77777777" w:rsidTr="007A0833">
        <w:trPr>
          <w:trHeight w:val="340"/>
        </w:trPr>
        <w:tc>
          <w:tcPr>
            <w:tcW w:w="2689" w:type="dxa"/>
          </w:tcPr>
          <w:p w14:paraId="7584A2B5" w14:textId="71021D41" w:rsidR="00663FC5" w:rsidRPr="001D48B5" w:rsidRDefault="00663FC5" w:rsidP="00B212F7">
            <w:pPr>
              <w:pStyle w:val="Listenabsatz"/>
              <w:ind w:left="0"/>
              <w:rPr>
                <w:sz w:val="24"/>
                <w:szCs w:val="24"/>
                <w:lang w:val="de-DE"/>
              </w:rPr>
            </w:pPr>
            <w:r w:rsidRPr="001D48B5"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Service engineer:</w:t>
            </w:r>
          </w:p>
        </w:tc>
        <w:tc>
          <w:tcPr>
            <w:tcW w:w="7371" w:type="dxa"/>
            <w:gridSpan w:val="2"/>
          </w:tcPr>
          <w:p w14:paraId="7C62E187" w14:textId="7929476A" w:rsidR="00663FC5" w:rsidRPr="00FE4D2A" w:rsidRDefault="00663FC5" w:rsidP="00B212F7">
            <w:pPr>
              <w:ind w:right="213"/>
              <w:rPr>
                <w:rFonts w:asciiTheme="minorHAnsi" w:hAnsiTheme="minorHAnsi"/>
                <w:sz w:val="24"/>
                <w:szCs w:val="24"/>
                <w:lang w:val="de-DE"/>
              </w:rPr>
            </w:pPr>
            <w:r>
              <w:t>{{</w:t>
            </w:r>
            <w:proofErr w:type="spellStart"/>
            <w:r>
              <w:t>servicetechniker</w:t>
            </w:r>
            <w:proofErr w:type="spellEnd"/>
            <w:r>
              <w:t>}}</w:t>
            </w:r>
          </w:p>
        </w:tc>
      </w:tr>
      <w:tr w:rsidR="00663FC5" w:rsidRPr="000944B5" w14:paraId="31974A77" w14:textId="77777777" w:rsidTr="00B212F7">
        <w:trPr>
          <w:trHeight w:val="340"/>
        </w:trPr>
        <w:tc>
          <w:tcPr>
            <w:tcW w:w="2689" w:type="dxa"/>
          </w:tcPr>
          <w:p w14:paraId="6B37B6D3" w14:textId="511A3B78" w:rsidR="00663FC5" w:rsidRPr="001D48B5" w:rsidRDefault="00663FC5" w:rsidP="00B212F7">
            <w:pPr>
              <w:pStyle w:val="Listenabsatz"/>
              <w:ind w:left="0"/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Contact person:</w:t>
            </w:r>
          </w:p>
        </w:tc>
        <w:tc>
          <w:tcPr>
            <w:tcW w:w="7371" w:type="dxa"/>
            <w:gridSpan w:val="2"/>
          </w:tcPr>
          <w:p w14:paraId="536DAD1E" w14:textId="18F6896C" w:rsidR="00663FC5" w:rsidRPr="00FE4D2A" w:rsidRDefault="00663FC5" w:rsidP="00B212F7">
            <w:pPr>
              <w:ind w:right="213"/>
              <w:rPr>
                <w:rFonts w:asciiTheme="minorHAnsi" w:hAnsiTheme="minorHAnsi"/>
                <w:sz w:val="24"/>
                <w:szCs w:val="24"/>
                <w:lang w:val="de-DE"/>
              </w:rPr>
            </w:pPr>
            <w:r>
              <w:t>{{</w:t>
            </w:r>
            <w:proofErr w:type="spellStart"/>
            <w:r>
              <w:t>ansprechperson</w:t>
            </w:r>
            <w:proofErr w:type="spellEnd"/>
            <w:r>
              <w:t>}}</w:t>
            </w:r>
          </w:p>
        </w:tc>
      </w:tr>
      <w:tr w:rsidR="00663FC5" w:rsidRPr="000944B5" w14:paraId="08233F35" w14:textId="77777777" w:rsidTr="00B212F7">
        <w:trPr>
          <w:trHeight w:val="340"/>
        </w:trPr>
        <w:tc>
          <w:tcPr>
            <w:tcW w:w="2689" w:type="dxa"/>
          </w:tcPr>
          <w:p w14:paraId="141086A8" w14:textId="12E5B769" w:rsidR="00663FC5" w:rsidRPr="001D48B5" w:rsidRDefault="00663FC5" w:rsidP="00B212F7">
            <w:pPr>
              <w:pStyle w:val="Listenabsatz"/>
              <w:ind w:left="0"/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Purpose of visit:</w:t>
            </w:r>
          </w:p>
        </w:tc>
        <w:tc>
          <w:tcPr>
            <w:tcW w:w="7371" w:type="dxa"/>
            <w:gridSpan w:val="2"/>
          </w:tcPr>
          <w:p w14:paraId="590AA330" w14:textId="277E4400" w:rsidR="00663FC5" w:rsidRPr="00FE4D2A" w:rsidRDefault="00663FC5" w:rsidP="00B212F7">
            <w:pPr>
              <w:ind w:right="213"/>
              <w:rPr>
                <w:rFonts w:asciiTheme="minorHAnsi" w:hAnsiTheme="minorHAnsi"/>
                <w:sz w:val="24"/>
                <w:szCs w:val="24"/>
                <w:lang w:val="de-DE"/>
              </w:rPr>
            </w:pPr>
            <w:r>
              <w:t>{{</w:t>
            </w:r>
            <w:proofErr w:type="spellStart"/>
            <w:r>
              <w:t>grund_des_einsatzes</w:t>
            </w:r>
            <w:proofErr w:type="spellEnd"/>
            <w:r>
              <w:t>}}</w:t>
            </w:r>
          </w:p>
        </w:tc>
      </w:tr>
    </w:tbl>
    <w:p w14:paraId="4B3C94C4" w14:textId="77777777" w:rsidR="00602135" w:rsidRDefault="00602135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6E240C1A" w14:textId="77777777" w:rsidR="00602135" w:rsidRDefault="00602135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tbl>
      <w:tblPr>
        <w:tblStyle w:val="Tabellenraster"/>
        <w:tblW w:w="10060" w:type="dxa"/>
        <w:tblLook w:val="04A0" w:firstRow="1" w:lastRow="0" w:firstColumn="1" w:lastColumn="0" w:noHBand="0" w:noVBand="1"/>
      </w:tblPr>
      <w:tblGrid>
        <w:gridCol w:w="3353"/>
        <w:gridCol w:w="3353"/>
        <w:gridCol w:w="3354"/>
        <w:gridCol w:w="3000"/>
      </w:tblGrid>
      <w:tr w:rsidR="0036693C" w:rsidRPr="000944B5" w14:paraId="57F7B4AE" w14:textId="77777777" w:rsidTr="0036693C">
        <w:trPr>
          <w:trHeight w:val="340"/>
        </w:trPr>
        <w:tc>
          <w:tcPr>
            <w:tcW w:w="3353" w:type="dxa"/>
            <w:vAlign w:val="center"/>
          </w:tcPr>
          <w:p w14:paraId="77F126AC" w14:textId="6D4D5ABD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</w:pPr>
            <w:r w:rsidRPr="006C77C0"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  <w:t>FN.:</w:t>
            </w:r>
          </w:p>
        </w:tc>
        <w:tc>
          <w:tcPr>
            <w:tcW w:w="3353" w:type="dxa"/>
            <w:vAlign w:val="center"/>
          </w:tcPr>
          <w:p w14:paraId="79657D9B" w14:textId="710CC56E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</w:pPr>
            <w:r w:rsidRPr="006C77C0"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  <w:t>Type:</w:t>
            </w:r>
          </w:p>
        </w:tc>
        <w:tc>
          <w:tcPr>
            <w:tcW w:w="3354" w:type="dxa"/>
            <w:vAlign w:val="center"/>
          </w:tcPr>
          <w:p w14:paraId="45909D84" w14:textId="6D8CF5B4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</w:pPr>
            <w:r w:rsidRPr="006C77C0">
              <w:rPr>
                <w:rFonts w:asciiTheme="minorHAnsi" w:hAnsiTheme="minorHAnsi" w:cs="Arial"/>
                <w:b/>
                <w:sz w:val="22"/>
                <w:szCs w:val="22"/>
                <w:lang w:val="en-GB"/>
              </w:rPr>
              <w:t>Pos.No.:</w:t>
            </w:r>
          </w:p>
        </w:tc>
        <w:tc>
          <w:tcPr>
            <w:tcW w:w="3000" w:type="dxa"/>
            <w:vAlign w:val="center"/>
          </w:tcPr>
          <w:p w14:paraId="BEM1" w14:textId="77777777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</w:pPr>
            <w:r w:rsidRPr="006C77C0"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  <w:t>Remarks:</w:t>
            </w:r>
          </w:p>
        </w:tc>
      </w:tr>
      <w:tr w:rsidR="0036693C" w:rsidRPr="00F91CB4" w14:paraId="01251ED5" w14:textId="77777777" w:rsidTr="00586BAB">
        <w:trPr>
          <w:trHeight w:val="1134"/>
        </w:trPr>
        <w:tc>
          <w:tcPr>
            <w:tcW w:w="3353" w:type="dxa"/>
            <w:vAlign w:val="center"/>
          </w:tcPr>
          <w:p w14:paraId="77F126AC" w14:textId="6D4D5ABD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sz w:val="22"/>
                <w:szCs w:val="22"/>
                <w:lang w:val="de-DE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de-DE"/>
              </w:rPr>
              <w:t>{{#fabrikationsnummern}}{{fabrikationsnummer}}</w:t>
            </w:r>
          </w:p>
        </w:tc>
        <w:tc>
          <w:tcPr>
            <w:tcW w:w="3353" w:type="dxa"/>
            <w:vAlign w:val="center"/>
          </w:tcPr>
          <w:p w14:paraId="79657D9B" w14:textId="710CC56E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sz w:val="22"/>
                <w:szCs w:val="22"/>
                <w:lang w:val="de-DE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de-DE"/>
              </w:rPr>
              <w:t>{{type}}</w:t>
            </w:r>
          </w:p>
        </w:tc>
        <w:tc>
          <w:tcPr>
            <w:tcW w:w="3354" w:type="dxa"/>
            <w:vAlign w:val="center"/>
          </w:tcPr>
          <w:p w14:paraId="45909D84" w14:textId="6D8CF5B4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sz w:val="22"/>
                <w:szCs w:val="22"/>
                <w:lang w:val="de-DE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de-DE"/>
              </w:rPr>
              <w:t>{{position}}</w:t>
            </w:r>
          </w:p>
        </w:tc>
        <w:tc>
          <w:tcPr>
            <w:tcW w:w="3000" w:type="dxa"/>
            <w:vAlign w:val="top"/>
          </w:tcPr>
          <w:p w14:paraId="54DB6E59" w14:textId="605B27F0" w:rsidR="00B53077" w:rsidRPr="00DB7693" w:rsidRDefault="00663FC5" w:rsidP="00767DD5">
            <w:pPr>
              <w:pStyle w:val="Listenabsatz"/>
              <w:rPr>
                <w:rFonts w:asciiTheme="minorHAnsi" w:hAnsiTheme="minorHAnsi" w:cs="Arial"/>
                <w:lang w:val="de-DE"/>
              </w:rPr>
            </w:pPr>
            <w:r>
              <w:rPr>
                <w:rFonts w:asciiTheme="minorHAnsi" w:hAnsiTheme="minorHAnsi" w:cs="Arial"/>
                <w:lang w:val="de-DE"/>
              </w:rPr>
              <w:t>{{bemerkungen_cell}}{{/fabrikationsnummern}}</w:t>
            </w:r>
          </w:p>
        </w:tc>
      </w:tr>
    </w:tbl>
    <w:p w14:paraId="081C8455" w14:textId="77777777" w:rsidR="00602135" w:rsidRDefault="00602135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490D7823" w14:textId="77777777" w:rsidR="00602135" w:rsidRDefault="00602135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24C6B218" w14:textId="77F2F180" w:rsidR="00602135" w:rsidRDefault="00D02357" w:rsidP="00052521">
      <w:pPr>
        <w:pStyle w:val="Listenabsatz"/>
        <w:ind w:left="0"/>
        <w:rPr>
          <w:rFonts w:ascii="Arial" w:hAnsi="Arial" w:cs="Arial"/>
          <w:b/>
          <w:lang w:val="de-DE"/>
        </w:rPr>
      </w:pPr>
      <w:r>
        <w:rPr>
          <w:rFonts w:ascii="Arial" w:hAnsi="Arial" w:cs="Arial"/>
          <w:b/>
          <w:lang w:val="de-DE"/>
        </w:rPr>
        <w:t>Remarks:</w:t>
      </w:r>
    </w:p>
    <w:p w14:paraId="1333B2C4" w14:textId="415DD016" w:rsidR="004B73F0" w:rsidRDefault="004B73F0" w:rsidP="00052521">
      <w:pPr>
        <w:pStyle w:val="Listenabsatz"/>
        <w:ind w:left="0"/>
        <w:rPr>
          <w:rFonts w:ascii="Arial" w:hAnsi="Arial" w:cs="Arial"/>
          <w:b/>
          <w:lang w:val="de-DE"/>
        </w:rPr>
      </w:pPr>
      <w:r>
        <w:t>{{</w:t>
      </w:r>
      <w:proofErr w:type="spellStart"/>
      <w:r>
        <w:t>bemerkungen</w:t>
      </w:r>
      <w:proofErr w:type="spellEnd"/>
      <w:r>
        <w:t>}}</w:t>
      </w:r>
    </w:p>
    <w:p w14:paraId="75AAF691" w14:textId="77777777" w:rsidR="009206C2" w:rsidRDefault="009206C2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3AC20D31" w14:textId="77777777" w:rsidR="00920C59" w:rsidRDefault="00920C59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4180D5A9" w14:textId="77777777" w:rsidR="00602135" w:rsidRDefault="00602135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06918B77" w14:textId="77777777" w:rsidR="00CB5929" w:rsidRDefault="00CB5929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18A00A42" w14:textId="77777777" w:rsidR="00052521" w:rsidRDefault="00052521" w:rsidP="00052521">
      <w:pPr>
        <w:rPr>
          <w:rFonts w:ascii="Arial" w:hAnsi="Arial" w:cs="Arial"/>
          <w:b/>
          <w:i/>
          <w:lang w:val="de-AT"/>
        </w:rPr>
      </w:pPr>
    </w:p>
    <w:p w14:paraId="4EB63807" w14:textId="77777777" w:rsidR="00052521" w:rsidRDefault="00052521" w:rsidP="00A85AC0">
      <w:pPr>
        <w:ind w:right="-426"/>
        <w:rPr>
          <w:rFonts w:ascii="Arial" w:hAnsi="Arial" w:cs="Arial"/>
          <w:b/>
          <w:i/>
          <w:lang w:val="de-AT"/>
        </w:rPr>
      </w:pPr>
    </w:p>
    <w:p w14:paraId="3F904B45" w14:textId="3BFA883E" w:rsidR="00052521" w:rsidRDefault="00052521" w:rsidP="00052521">
      <w:pPr>
        <w:rPr>
          <w:rFonts w:ascii="Arial" w:hAnsi="Arial" w:cs="Arial"/>
          <w:b/>
          <w:i/>
          <w:lang w:val="de-AT"/>
        </w:rPr>
      </w:pPr>
    </w:p>
    <w:p w14:paraId="1DA47108" w14:textId="77777777" w:rsidR="00CA6D16" w:rsidRDefault="00CA6D16" w:rsidP="00052521">
      <w:pPr>
        <w:rPr>
          <w:rFonts w:ascii="Arial" w:hAnsi="Arial" w:cs="Arial"/>
          <w:b/>
          <w:i/>
          <w:lang w:val="de-AT"/>
        </w:rPr>
      </w:pPr>
    </w:p>
    <w:p w14:paraId="48910703" w14:textId="77777777" w:rsidR="002F0832" w:rsidRDefault="002F0832" w:rsidP="002F0832">
      <w:pPr>
        <w:rPr>
          <w:rFonts w:ascii="Arial" w:hAnsi="Arial" w:cs="Arial"/>
          <w:lang w:val="de-DE"/>
        </w:rPr>
      </w:pPr>
    </w:p>
    <w:p w14:paraId="7EC6E663" w14:textId="77777777" w:rsidR="002F0832" w:rsidRPr="002F0832" w:rsidRDefault="002F0832" w:rsidP="002F0832">
      <w:pPr>
        <w:rPr>
          <w:rFonts w:ascii="Arial" w:hAnsi="Arial" w:cs="Arial"/>
          <w:b/>
          <w:lang w:val="de-DE"/>
        </w:rPr>
      </w:pPr>
    </w:p>
    <w:p w14:paraId="2F815E2D" w14:textId="77777777" w:rsidR="002F0832" w:rsidRPr="002F0832" w:rsidRDefault="002F0832" w:rsidP="002F0832">
      <w:pPr>
        <w:rPr>
          <w:rFonts w:ascii="Arial" w:hAnsi="Arial" w:cs="Arial"/>
          <w:b/>
          <w:lang w:val="de-DE"/>
        </w:rPr>
      </w:pPr>
    </w:p>
    <w:p w14:paraId="1106A1B8" w14:textId="15497E34" w:rsidR="006678D3" w:rsidRDefault="007E55BA">
      <w:pPr>
        <w:rPr>
          <w:rFonts w:ascii="Arial" w:hAnsi="Arial"/>
          <w:lang w:val="de-DE"/>
        </w:rPr>
      </w:pPr>
      <w:r>
        <w:rPr>
          <w:rFonts w:ascii="Arial" w:hAnsi="Arial" w:cs="Arial"/>
          <w:b/>
          <w:lang w:val="de-DE"/>
        </w:rPr>
        <w:t xml:space="preserve">      </w:t>
      </w:r>
      <w:r w:rsidR="003B4235">
        <w:rPr>
          <w:rFonts w:ascii="Arial" w:hAnsi="Arial"/>
          <w:lang w:val="de-DE"/>
        </w:rPr>
        <w:t xml:space="preserve"> </w:t>
      </w:r>
      <w:r w:rsidR="00EC2D08">
        <w:rPr>
          <w:rFonts w:ascii="Arial" w:hAnsi="Arial"/>
          <w:lang w:val="de-DE"/>
        </w:rPr>
        <w:tab/>
      </w:r>
      <w:r w:rsidR="003B4235">
        <w:rPr>
          <w:rFonts w:ascii="Arial" w:hAnsi="Arial"/>
          <w:lang w:val="de-DE"/>
        </w:rPr>
        <w:t xml:space="preserve">    </w:t>
      </w:r>
    </w:p>
    <w:p w14:paraId="4676BA41" w14:textId="77777777" w:rsidR="00C00CBA" w:rsidRPr="00D16418" w:rsidRDefault="00C00CBA" w:rsidP="00C00CBA">
      <w:pPr>
        <w:overflowPunct/>
        <w:autoSpaceDE/>
        <w:autoSpaceDN/>
        <w:adjustRightInd/>
        <w:textAlignment w:val="auto"/>
        <w:rPr>
          <w:rFonts w:ascii="Arial" w:hAnsi="Arial"/>
          <w:lang w:val="de-DE"/>
        </w:rPr>
      </w:pPr>
    </w:p>
    <w:sectPr w:rsidR="00C00CBA" w:rsidRPr="00D16418" w:rsidSect="002C19D7">
      <w:footerReference w:type="default" r:id="rId9"/>
      <w:footerReference w:type="first" r:id="rId10"/>
      <w:pgSz w:w="11907" w:h="16840" w:code="9"/>
      <w:pgMar w:top="851" w:right="1418" w:bottom="28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3B518" w14:textId="77777777" w:rsidR="00E5642B" w:rsidRDefault="00E5642B">
      <w:r>
        <w:separator/>
      </w:r>
    </w:p>
  </w:endnote>
  <w:endnote w:type="continuationSeparator" w:id="0">
    <w:p w14:paraId="3DFDE397" w14:textId="77777777" w:rsidR="00E5642B" w:rsidRDefault="00E56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9F3EC" w14:textId="77777777" w:rsidR="003E37AD" w:rsidRPr="001E19A5" w:rsidRDefault="001F310E" w:rsidP="003E37AD">
    <w:pPr>
      <w:pStyle w:val="Fuzeile"/>
      <w:rPr>
        <w:lang w:val="de-AT"/>
      </w:rPr>
    </w:pPr>
    <w:r>
      <w:rPr>
        <w:noProof/>
        <w:lang w:val="de-AT"/>
      </w:rPr>
      <w:fldChar w:fldCharType="begin"/>
    </w:r>
    <w:r>
      <w:rPr>
        <w:noProof/>
        <w:lang w:val="de-AT"/>
      </w:rPr>
      <w:instrText xml:space="preserve"> FILENAME   \* MERGEFORMAT </w:instrText>
    </w:r>
    <w:r>
      <w:rPr>
        <w:noProof/>
        <w:lang w:val="de-AT"/>
      </w:rPr>
      <w:fldChar w:fldCharType="separate"/>
    </w:r>
    <w:r w:rsidR="000F0D03">
      <w:rPr>
        <w:noProof/>
        <w:lang w:val="de-AT"/>
      </w:rPr>
      <w:t>Dokument2</w:t>
    </w:r>
    <w:r>
      <w:rPr>
        <w:noProof/>
      </w:rPr>
      <w:fldChar w:fldCharType="end"/>
    </w:r>
    <w:r w:rsidR="003E37AD">
      <w:tab/>
    </w:r>
    <w:r w:rsidR="00BC0F23">
      <w:fldChar w:fldCharType="begin"/>
    </w:r>
    <w:r w:rsidR="00BC0F23">
      <w:instrText xml:space="preserve"> PAGE  \* Arabic  \* MERGEFORMAT </w:instrText>
    </w:r>
    <w:r w:rsidR="00BC0F23">
      <w:fldChar w:fldCharType="separate"/>
    </w:r>
    <w:r w:rsidR="001F42A8">
      <w:rPr>
        <w:noProof/>
      </w:rPr>
      <w:t>3</w:t>
    </w:r>
    <w:r w:rsidR="00BC0F23">
      <w:rPr>
        <w:noProof/>
      </w:rPr>
      <w:fldChar w:fldCharType="end"/>
    </w:r>
    <w:r w:rsidR="003E37AD">
      <w:t>/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 w:rsidR="001F42A8">
      <w:rPr>
        <w:noProof/>
      </w:rPr>
      <w:t>3</w:t>
    </w:r>
    <w:r>
      <w:rPr>
        <w:noProof/>
      </w:rPr>
      <w:fldChar w:fldCharType="end"/>
    </w:r>
  </w:p>
  <w:p w14:paraId="362F59B6" w14:textId="77777777" w:rsidR="003E37AD" w:rsidRDefault="003E37A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AF316" w14:textId="77777777" w:rsidR="00A85AC0" w:rsidRDefault="00A85AC0" w:rsidP="00647906">
    <w:pPr>
      <w:rPr>
        <w:rFonts w:asciiTheme="minorHAnsi" w:hAnsiTheme="minorHAnsi"/>
        <w:b/>
        <w:lang w:val="en-US"/>
      </w:rPr>
    </w:pPr>
  </w:p>
  <w:p w14:paraId="607C68B5" w14:textId="77777777" w:rsidR="00647906" w:rsidRPr="00647906" w:rsidRDefault="00647906" w:rsidP="00647906">
    <w:pPr>
      <w:rPr>
        <w:rFonts w:asciiTheme="minorHAnsi" w:hAnsiTheme="minorHAnsi"/>
        <w:b/>
        <w:lang w:val="en-US"/>
      </w:rPr>
    </w:pPr>
    <w:r w:rsidRPr="00647906">
      <w:rPr>
        <w:rFonts w:asciiTheme="minorHAnsi" w:hAnsiTheme="minorHAnsi"/>
        <w:b/>
        <w:lang w:val="en-US"/>
      </w:rPr>
      <w:t>KUKLA WAAGENFABRIK GmbH &amp; Co KG</w:t>
    </w:r>
    <w:r w:rsidR="00A85AC0">
      <w:rPr>
        <w:rFonts w:asciiTheme="minorHAnsi" w:hAnsiTheme="minorHAnsi"/>
        <w:b/>
        <w:lang w:val="en-US"/>
      </w:rPr>
      <w:t xml:space="preserve"> </w:t>
    </w:r>
  </w:p>
  <w:p w14:paraId="1FC9E02A" w14:textId="77777777" w:rsidR="00647906" w:rsidRPr="00A85AC0" w:rsidRDefault="00647906" w:rsidP="00A85AC0">
    <w:pPr>
      <w:ind w:right="-710"/>
      <w:rPr>
        <w:rFonts w:asciiTheme="minorHAnsi" w:hAnsiTheme="minorHAnsi"/>
        <w:sz w:val="18"/>
        <w:szCs w:val="18"/>
        <w:lang w:val="en-US"/>
      </w:rPr>
    </w:pPr>
    <w:r w:rsidRPr="00647906">
      <w:rPr>
        <w:rFonts w:asciiTheme="minorHAnsi" w:hAnsiTheme="minorHAnsi"/>
      </w:rPr>
      <w:t>Stefan-Fadinger-Str. 1 – 11</w:t>
    </w:r>
    <w:r w:rsidR="00A85AC0" w:rsidRPr="00A85AC0">
      <w:rPr>
        <w:rFonts w:asciiTheme="minorHAnsi" w:hAnsiTheme="minorHAnsi"/>
        <w:sz w:val="18"/>
        <w:szCs w:val="18"/>
        <w:lang w:val="en-US"/>
      </w:rPr>
      <w:t xml:space="preserve"> </w:t>
    </w:r>
    <w:r w:rsidR="00A85AC0">
      <w:rPr>
        <w:rFonts w:asciiTheme="minorHAnsi" w:hAnsiTheme="minorHAnsi"/>
        <w:sz w:val="18"/>
        <w:szCs w:val="18"/>
        <w:lang w:val="en-US"/>
      </w:rPr>
      <w:tab/>
    </w:r>
    <w:r w:rsidR="00A85AC0">
      <w:rPr>
        <w:rFonts w:asciiTheme="minorHAnsi" w:hAnsiTheme="minorHAnsi"/>
        <w:sz w:val="18"/>
        <w:szCs w:val="18"/>
        <w:lang w:val="en-US"/>
      </w:rPr>
      <w:tab/>
    </w:r>
    <w:r w:rsidR="00A85AC0">
      <w:rPr>
        <w:rFonts w:asciiTheme="minorHAnsi" w:hAnsiTheme="minorHAnsi"/>
        <w:sz w:val="18"/>
        <w:szCs w:val="18"/>
        <w:lang w:val="en-US"/>
      </w:rPr>
      <w:tab/>
    </w:r>
    <w:r w:rsidR="00A85AC0">
      <w:rPr>
        <w:rFonts w:asciiTheme="minorHAnsi" w:hAnsiTheme="minorHAnsi"/>
        <w:sz w:val="18"/>
        <w:szCs w:val="18"/>
        <w:lang w:val="en-US"/>
      </w:rPr>
      <w:tab/>
      <w:t xml:space="preserve">                        </w:t>
    </w:r>
    <w:r w:rsidR="00A85AC0" w:rsidRPr="00647906">
      <w:rPr>
        <w:rFonts w:asciiTheme="minorHAnsi" w:hAnsiTheme="minorHAnsi"/>
        <w:sz w:val="18"/>
        <w:szCs w:val="18"/>
        <w:lang w:val="en-US"/>
      </w:rPr>
      <w:t>Phone +43 7672 26 666-0</w:t>
    </w:r>
    <w:r w:rsidR="00A85AC0">
      <w:rPr>
        <w:rFonts w:asciiTheme="minorHAnsi" w:hAnsiTheme="minorHAnsi"/>
        <w:sz w:val="18"/>
        <w:szCs w:val="18"/>
        <w:lang w:val="en-US"/>
      </w:rPr>
      <w:t xml:space="preserve">      </w:t>
    </w:r>
    <w:r w:rsidR="00A85AC0" w:rsidRPr="00647906">
      <w:rPr>
        <w:rFonts w:asciiTheme="minorHAnsi" w:hAnsiTheme="minorHAnsi"/>
        <w:sz w:val="18"/>
        <w:szCs w:val="18"/>
        <w:lang w:val="en-US"/>
      </w:rPr>
      <w:t>Fax +43 7672 26 666-39</w:t>
    </w:r>
  </w:p>
  <w:p w14:paraId="1EA98121" w14:textId="77777777" w:rsidR="002C2536" w:rsidRPr="00A85AC0" w:rsidRDefault="00647906" w:rsidP="00A85AC0">
    <w:pPr>
      <w:rPr>
        <w:rFonts w:asciiTheme="minorHAnsi" w:hAnsiTheme="minorHAnsi"/>
        <w:sz w:val="18"/>
        <w:szCs w:val="18"/>
        <w:lang w:val="de-DE"/>
      </w:rPr>
    </w:pPr>
    <w:r w:rsidRPr="00A85AC0">
      <w:rPr>
        <w:rFonts w:asciiTheme="minorHAnsi" w:hAnsiTheme="minorHAnsi"/>
        <w:lang w:val="de-DE"/>
      </w:rPr>
      <w:t>4840 Vöcklabruck / AUSTRIA</w:t>
    </w:r>
    <w:r w:rsidR="00A85AC0">
      <w:rPr>
        <w:rFonts w:asciiTheme="minorHAnsi" w:hAnsiTheme="minorHAnsi"/>
        <w:lang w:val="de-DE"/>
      </w:rPr>
      <w:tab/>
    </w:r>
    <w:r w:rsidR="00A85AC0">
      <w:rPr>
        <w:rFonts w:asciiTheme="minorHAnsi" w:hAnsiTheme="minorHAnsi"/>
        <w:lang w:val="de-DE"/>
      </w:rPr>
      <w:tab/>
    </w:r>
    <w:r w:rsidR="00A85AC0">
      <w:rPr>
        <w:rFonts w:asciiTheme="minorHAnsi" w:hAnsiTheme="minorHAnsi"/>
        <w:lang w:val="de-DE"/>
      </w:rPr>
      <w:tab/>
    </w:r>
    <w:r w:rsidR="00A85AC0">
      <w:rPr>
        <w:rFonts w:asciiTheme="minorHAnsi" w:hAnsiTheme="minorHAnsi"/>
        <w:lang w:val="de-DE"/>
      </w:rPr>
      <w:tab/>
      <w:t xml:space="preserve">          </w:t>
    </w:r>
    <w:r w:rsidR="00A85AC0" w:rsidRPr="00A85AC0">
      <w:rPr>
        <w:rFonts w:asciiTheme="minorHAnsi" w:hAnsiTheme="minorHAnsi"/>
        <w:sz w:val="18"/>
        <w:szCs w:val="18"/>
        <w:lang w:val="de-DE"/>
      </w:rPr>
      <w:t xml:space="preserve"> </w:t>
    </w:r>
    <w:r w:rsidR="00A85AC0">
      <w:rPr>
        <w:rFonts w:asciiTheme="minorHAnsi" w:hAnsiTheme="minorHAnsi"/>
        <w:sz w:val="18"/>
        <w:szCs w:val="18"/>
        <w:lang w:val="de-DE"/>
      </w:rPr>
      <w:t xml:space="preserve">            </w:t>
    </w:r>
    <w:r w:rsidR="00A85AC0" w:rsidRPr="00A85AC0">
      <w:rPr>
        <w:rFonts w:asciiTheme="minorHAnsi" w:hAnsiTheme="minorHAnsi"/>
        <w:sz w:val="18"/>
        <w:szCs w:val="18"/>
        <w:lang w:val="de-DE"/>
      </w:rPr>
      <w:t xml:space="preserve">office@kukla.co.at                 </w:t>
    </w:r>
    <w:r w:rsidR="00A85AC0">
      <w:rPr>
        <w:rFonts w:asciiTheme="minorHAnsi" w:hAnsiTheme="minorHAnsi"/>
        <w:sz w:val="18"/>
        <w:szCs w:val="18"/>
        <w:lang w:val="de-DE"/>
      </w:rPr>
      <w:t xml:space="preserve"> </w:t>
    </w:r>
    <w:r w:rsidR="00A85AC0" w:rsidRPr="00A85AC0">
      <w:rPr>
        <w:rFonts w:asciiTheme="minorHAnsi" w:hAnsiTheme="minorHAnsi"/>
        <w:sz w:val="18"/>
        <w:szCs w:val="18"/>
        <w:lang w:val="de-DE"/>
      </w:rPr>
      <w:t xml:space="preserve"> </w:t>
    </w:r>
    <w:r w:rsidR="00A85AC0" w:rsidRPr="00A85AC0">
      <w:rPr>
        <w:rFonts w:asciiTheme="minorHAnsi" w:hAnsiTheme="minorHAnsi"/>
        <w:b/>
        <w:sz w:val="18"/>
        <w:szCs w:val="18"/>
        <w:lang w:val="de-DE"/>
      </w:rPr>
      <w:t>www.kukla.co.at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2CA55" w14:textId="77777777" w:rsidR="00E5642B" w:rsidRDefault="00E5642B">
      <w:r>
        <w:separator/>
      </w:r>
    </w:p>
  </w:footnote>
  <w:footnote w:type="continuationSeparator" w:id="0">
    <w:p w14:paraId="356166AD" w14:textId="77777777" w:rsidR="00E5642B" w:rsidRDefault="00E564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736E"/>
    <w:multiLevelType w:val="hybridMultilevel"/>
    <w:tmpl w:val="2B8CFB04"/>
    <w:lvl w:ilvl="0" w:tplc="0C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1B7697"/>
    <w:multiLevelType w:val="hybridMultilevel"/>
    <w:tmpl w:val="7E24C0F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06BDB"/>
    <w:multiLevelType w:val="hybridMultilevel"/>
    <w:tmpl w:val="EF345234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23D1B"/>
    <w:multiLevelType w:val="hybridMultilevel"/>
    <w:tmpl w:val="C4B605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B7870"/>
    <w:multiLevelType w:val="hybridMultilevel"/>
    <w:tmpl w:val="4C6E6840"/>
    <w:lvl w:ilvl="0" w:tplc="0C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DDF5A70"/>
    <w:multiLevelType w:val="hybridMultilevel"/>
    <w:tmpl w:val="A3824EC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DE4288"/>
    <w:multiLevelType w:val="hybridMultilevel"/>
    <w:tmpl w:val="A168C334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C90674"/>
    <w:multiLevelType w:val="hybridMultilevel"/>
    <w:tmpl w:val="641E2F6C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508A7E26"/>
    <w:multiLevelType w:val="hybridMultilevel"/>
    <w:tmpl w:val="B40CB0B2"/>
    <w:lvl w:ilvl="0" w:tplc="0C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3A811C2"/>
    <w:multiLevelType w:val="hybridMultilevel"/>
    <w:tmpl w:val="62B08700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53B63B11"/>
    <w:multiLevelType w:val="hybridMultilevel"/>
    <w:tmpl w:val="922889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D7223E"/>
    <w:multiLevelType w:val="hybridMultilevel"/>
    <w:tmpl w:val="D1F8BF64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5B2F617A"/>
    <w:multiLevelType w:val="hybridMultilevel"/>
    <w:tmpl w:val="B11E45D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8E0226"/>
    <w:multiLevelType w:val="hybridMultilevel"/>
    <w:tmpl w:val="2940F830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4" w15:restartNumberingAfterBreak="0">
    <w:nsid w:val="644D2BD7"/>
    <w:multiLevelType w:val="hybridMultilevel"/>
    <w:tmpl w:val="0FFC78B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F10483"/>
    <w:multiLevelType w:val="hybridMultilevel"/>
    <w:tmpl w:val="86D08056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6" w15:restartNumberingAfterBreak="0">
    <w:nsid w:val="6CF378E8"/>
    <w:multiLevelType w:val="hybridMultilevel"/>
    <w:tmpl w:val="5754A4C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FC790A"/>
    <w:multiLevelType w:val="hybridMultilevel"/>
    <w:tmpl w:val="936AB42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B6F85"/>
    <w:multiLevelType w:val="hybridMultilevel"/>
    <w:tmpl w:val="45AE70CE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9" w15:restartNumberingAfterBreak="0">
    <w:nsid w:val="77DD1F80"/>
    <w:multiLevelType w:val="hybridMultilevel"/>
    <w:tmpl w:val="443C06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8913E2"/>
    <w:multiLevelType w:val="hybridMultilevel"/>
    <w:tmpl w:val="E884C2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50241C"/>
    <w:multiLevelType w:val="hybridMultilevel"/>
    <w:tmpl w:val="038C5E1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A978CA"/>
    <w:multiLevelType w:val="hybridMultilevel"/>
    <w:tmpl w:val="4BB485F0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299656953">
    <w:abstractNumId w:val="7"/>
  </w:num>
  <w:num w:numId="2" w16cid:durableId="1029649809">
    <w:abstractNumId w:val="13"/>
  </w:num>
  <w:num w:numId="3" w16cid:durableId="1113866444">
    <w:abstractNumId w:val="15"/>
  </w:num>
  <w:num w:numId="4" w16cid:durableId="1030451755">
    <w:abstractNumId w:val="3"/>
  </w:num>
  <w:num w:numId="5" w16cid:durableId="1624188721">
    <w:abstractNumId w:val="9"/>
  </w:num>
  <w:num w:numId="6" w16cid:durableId="1537113846">
    <w:abstractNumId w:val="8"/>
  </w:num>
  <w:num w:numId="7" w16cid:durableId="610669606">
    <w:abstractNumId w:val="0"/>
  </w:num>
  <w:num w:numId="8" w16cid:durableId="559638544">
    <w:abstractNumId w:val="22"/>
  </w:num>
  <w:num w:numId="9" w16cid:durableId="1446272473">
    <w:abstractNumId w:val="11"/>
  </w:num>
  <w:num w:numId="10" w16cid:durableId="2008709621">
    <w:abstractNumId w:val="16"/>
  </w:num>
  <w:num w:numId="11" w16cid:durableId="487525154">
    <w:abstractNumId w:val="18"/>
  </w:num>
  <w:num w:numId="12" w16cid:durableId="1814054575">
    <w:abstractNumId w:val="5"/>
  </w:num>
  <w:num w:numId="13" w16cid:durableId="363991533">
    <w:abstractNumId w:val="4"/>
  </w:num>
  <w:num w:numId="14" w16cid:durableId="1716659142">
    <w:abstractNumId w:val="17"/>
  </w:num>
  <w:num w:numId="15" w16cid:durableId="190458755">
    <w:abstractNumId w:val="6"/>
  </w:num>
  <w:num w:numId="16" w16cid:durableId="1906449909">
    <w:abstractNumId w:val="2"/>
  </w:num>
  <w:num w:numId="17" w16cid:durableId="1248029982">
    <w:abstractNumId w:val="19"/>
  </w:num>
  <w:num w:numId="18" w16cid:durableId="447748362">
    <w:abstractNumId w:val="12"/>
  </w:num>
  <w:num w:numId="19" w16cid:durableId="1544517132">
    <w:abstractNumId w:val="14"/>
  </w:num>
  <w:num w:numId="20" w16cid:durableId="746923209">
    <w:abstractNumId w:val="20"/>
  </w:num>
  <w:num w:numId="21" w16cid:durableId="874318835">
    <w:abstractNumId w:val="1"/>
  </w:num>
  <w:num w:numId="22" w16cid:durableId="1522744636">
    <w:abstractNumId w:val="10"/>
  </w:num>
  <w:num w:numId="23" w16cid:durableId="1474043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D03"/>
    <w:rsid w:val="00010AA9"/>
    <w:rsid w:val="00015528"/>
    <w:rsid w:val="0002017D"/>
    <w:rsid w:val="00022172"/>
    <w:rsid w:val="000264DE"/>
    <w:rsid w:val="00052521"/>
    <w:rsid w:val="0006787C"/>
    <w:rsid w:val="00067C55"/>
    <w:rsid w:val="00074A6C"/>
    <w:rsid w:val="000944B5"/>
    <w:rsid w:val="000A3194"/>
    <w:rsid w:val="000D1DA3"/>
    <w:rsid w:val="000E2F40"/>
    <w:rsid w:val="000F0D03"/>
    <w:rsid w:val="000F0F67"/>
    <w:rsid w:val="00104BB8"/>
    <w:rsid w:val="001056DC"/>
    <w:rsid w:val="001319DA"/>
    <w:rsid w:val="001C571B"/>
    <w:rsid w:val="001D48B5"/>
    <w:rsid w:val="001E19A5"/>
    <w:rsid w:val="001F310E"/>
    <w:rsid w:val="001F42A8"/>
    <w:rsid w:val="00211C97"/>
    <w:rsid w:val="00213929"/>
    <w:rsid w:val="00222CFC"/>
    <w:rsid w:val="0023727D"/>
    <w:rsid w:val="00240874"/>
    <w:rsid w:val="00241F61"/>
    <w:rsid w:val="00243E1F"/>
    <w:rsid w:val="00267920"/>
    <w:rsid w:val="002C02CA"/>
    <w:rsid w:val="002C19D7"/>
    <w:rsid w:val="002C2536"/>
    <w:rsid w:val="002C44A4"/>
    <w:rsid w:val="002C4E32"/>
    <w:rsid w:val="002D616F"/>
    <w:rsid w:val="002D7E27"/>
    <w:rsid w:val="002E34FB"/>
    <w:rsid w:val="002E6142"/>
    <w:rsid w:val="002E7120"/>
    <w:rsid w:val="002F0832"/>
    <w:rsid w:val="002F0D7C"/>
    <w:rsid w:val="002F11ED"/>
    <w:rsid w:val="0036693C"/>
    <w:rsid w:val="0039088E"/>
    <w:rsid w:val="003A0425"/>
    <w:rsid w:val="003B4235"/>
    <w:rsid w:val="003E37AD"/>
    <w:rsid w:val="0041424D"/>
    <w:rsid w:val="00427CC3"/>
    <w:rsid w:val="00442A8D"/>
    <w:rsid w:val="00445804"/>
    <w:rsid w:val="004544A7"/>
    <w:rsid w:val="00481207"/>
    <w:rsid w:val="004A294C"/>
    <w:rsid w:val="004B29C1"/>
    <w:rsid w:val="004B6A7B"/>
    <w:rsid w:val="004B73F0"/>
    <w:rsid w:val="004F64B5"/>
    <w:rsid w:val="005007E0"/>
    <w:rsid w:val="00500A94"/>
    <w:rsid w:val="00547EC7"/>
    <w:rsid w:val="0059313A"/>
    <w:rsid w:val="00597EC7"/>
    <w:rsid w:val="005A0339"/>
    <w:rsid w:val="005C4618"/>
    <w:rsid w:val="005D3ABE"/>
    <w:rsid w:val="005D56C5"/>
    <w:rsid w:val="00602135"/>
    <w:rsid w:val="0064362A"/>
    <w:rsid w:val="00643D15"/>
    <w:rsid w:val="00647906"/>
    <w:rsid w:val="006532A5"/>
    <w:rsid w:val="006535F4"/>
    <w:rsid w:val="00660170"/>
    <w:rsid w:val="00663FC5"/>
    <w:rsid w:val="006678D3"/>
    <w:rsid w:val="00685840"/>
    <w:rsid w:val="006C4696"/>
    <w:rsid w:val="006C77C0"/>
    <w:rsid w:val="00747C9A"/>
    <w:rsid w:val="007648C6"/>
    <w:rsid w:val="00767DD5"/>
    <w:rsid w:val="00786BE6"/>
    <w:rsid w:val="007872F4"/>
    <w:rsid w:val="007968AD"/>
    <w:rsid w:val="00797968"/>
    <w:rsid w:val="007C06EB"/>
    <w:rsid w:val="007C7E28"/>
    <w:rsid w:val="007D4B66"/>
    <w:rsid w:val="007E55BA"/>
    <w:rsid w:val="007F77E6"/>
    <w:rsid w:val="00840ECB"/>
    <w:rsid w:val="0086518C"/>
    <w:rsid w:val="00886667"/>
    <w:rsid w:val="0089550E"/>
    <w:rsid w:val="008A1D25"/>
    <w:rsid w:val="008B2BD9"/>
    <w:rsid w:val="008B4C6A"/>
    <w:rsid w:val="008E7758"/>
    <w:rsid w:val="00907A5B"/>
    <w:rsid w:val="009206C2"/>
    <w:rsid w:val="00920C59"/>
    <w:rsid w:val="00957108"/>
    <w:rsid w:val="00966249"/>
    <w:rsid w:val="009817D6"/>
    <w:rsid w:val="00987F09"/>
    <w:rsid w:val="00992051"/>
    <w:rsid w:val="009A3365"/>
    <w:rsid w:val="009C2FB2"/>
    <w:rsid w:val="009C758D"/>
    <w:rsid w:val="009E0AD6"/>
    <w:rsid w:val="009F48EC"/>
    <w:rsid w:val="00A21CE0"/>
    <w:rsid w:val="00A324AE"/>
    <w:rsid w:val="00A412FD"/>
    <w:rsid w:val="00A55F31"/>
    <w:rsid w:val="00A85AC0"/>
    <w:rsid w:val="00AA6AA7"/>
    <w:rsid w:val="00AC1436"/>
    <w:rsid w:val="00B212F7"/>
    <w:rsid w:val="00B53077"/>
    <w:rsid w:val="00B61A82"/>
    <w:rsid w:val="00B75BEE"/>
    <w:rsid w:val="00B82BC1"/>
    <w:rsid w:val="00BA252D"/>
    <w:rsid w:val="00BA45ED"/>
    <w:rsid w:val="00BB0DE7"/>
    <w:rsid w:val="00BC064F"/>
    <w:rsid w:val="00BC0921"/>
    <w:rsid w:val="00BC0F23"/>
    <w:rsid w:val="00BD2FBA"/>
    <w:rsid w:val="00C00CBA"/>
    <w:rsid w:val="00C11A50"/>
    <w:rsid w:val="00C304E2"/>
    <w:rsid w:val="00C47660"/>
    <w:rsid w:val="00C654BE"/>
    <w:rsid w:val="00C83F80"/>
    <w:rsid w:val="00C84536"/>
    <w:rsid w:val="00CA6D16"/>
    <w:rsid w:val="00CA6E63"/>
    <w:rsid w:val="00CB5929"/>
    <w:rsid w:val="00CE33D7"/>
    <w:rsid w:val="00CE6E54"/>
    <w:rsid w:val="00D02357"/>
    <w:rsid w:val="00D16418"/>
    <w:rsid w:val="00D608C1"/>
    <w:rsid w:val="00D711C8"/>
    <w:rsid w:val="00DB7693"/>
    <w:rsid w:val="00DD57C1"/>
    <w:rsid w:val="00E04B02"/>
    <w:rsid w:val="00E53302"/>
    <w:rsid w:val="00E5642B"/>
    <w:rsid w:val="00E752C5"/>
    <w:rsid w:val="00EC2D08"/>
    <w:rsid w:val="00F15DA6"/>
    <w:rsid w:val="00F40B7F"/>
    <w:rsid w:val="00F521A5"/>
    <w:rsid w:val="00F60465"/>
    <w:rsid w:val="00F62346"/>
    <w:rsid w:val="00F91552"/>
    <w:rsid w:val="00F91CB4"/>
    <w:rsid w:val="00FE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9A708E"/>
  <w15:docId w15:val="{D3FE8945-6FC3-4185-8A0F-9FFFE77A1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4A294C"/>
    <w:pPr>
      <w:overflowPunct w:val="0"/>
      <w:autoSpaceDE w:val="0"/>
      <w:autoSpaceDN w:val="0"/>
      <w:adjustRightInd w:val="0"/>
      <w:textAlignment w:val="baseline"/>
    </w:pPr>
    <w:rPr>
      <w:lang w:val="en-GB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4A294C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4A294C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4A294C"/>
  </w:style>
  <w:style w:type="table" w:styleId="Tabellenraster">
    <w:name w:val="Table Grid"/>
    <w:basedOn w:val="NormaleTabelle"/>
    <w:rsid w:val="00547EC7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uiPriority w:val="99"/>
    <w:rsid w:val="002C2536"/>
    <w:rPr>
      <w:lang w:eastAsia="de-DE"/>
    </w:rPr>
  </w:style>
  <w:style w:type="paragraph" w:styleId="Sprechblasentext">
    <w:name w:val="Balloon Text"/>
    <w:basedOn w:val="Standard"/>
    <w:link w:val="SprechblasentextZchn"/>
    <w:rsid w:val="002C253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2C2536"/>
    <w:rPr>
      <w:rFonts w:ascii="Tahoma" w:hAnsi="Tahoma" w:cs="Tahoma"/>
      <w:sz w:val="16"/>
      <w:szCs w:val="16"/>
      <w:lang w:eastAsia="de-DE"/>
    </w:rPr>
  </w:style>
  <w:style w:type="paragraph" w:styleId="Listenabsatz">
    <w:name w:val="List Paragraph"/>
    <w:basedOn w:val="Standard"/>
    <w:uiPriority w:val="34"/>
    <w:qFormat/>
    <w:rsid w:val="000D1DA3"/>
    <w:pPr>
      <w:ind w:left="708"/>
    </w:pPr>
  </w:style>
  <w:style w:type="character" w:customStyle="1" w:styleId="KopfzeileZchn">
    <w:name w:val="Kopfzeile Zchn"/>
    <w:basedOn w:val="Absatz-Standardschriftart"/>
    <w:link w:val="Kopfzeile"/>
    <w:uiPriority w:val="99"/>
    <w:rsid w:val="007D4B66"/>
    <w:rPr>
      <w:lang w:val="en-GB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OneDrive%20-%20KUKLA%20Waagenfabrik%20GmbH%20&amp;%20Co%20KG\Vorlagen\Protokolle\Vorlage_Montagebericht_DE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11EDE-97DF-4118-AFF8-C6D064484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Vorlage_Montagebericht_DE.dotx</Template>
  <TotalTime>0</TotalTime>
  <Pages>1</Pages>
  <Words>34</Words>
  <Characters>378</Characters>
  <Application>Microsoft Office Word</Application>
  <DocSecurity>0</DocSecurity>
  <Lines>13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KUKLA Waagenfabrik</Company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Montagebericht KUKLA</dc:subject>
  <dc:creator>Alois Riedl</dc:creator>
  <cp:lastModifiedBy>Alois Riedl</cp:lastModifiedBy>
  <cp:revision>3</cp:revision>
  <cp:lastPrinted>2018-08-02T05:16:00Z</cp:lastPrinted>
  <dcterms:created xsi:type="dcterms:W3CDTF">2026-03-10T16:19:00Z</dcterms:created>
  <dcterms:modified xsi:type="dcterms:W3CDTF">2026-03-10T16:22:00Z</dcterms:modified>
</cp:coreProperties>
</file>